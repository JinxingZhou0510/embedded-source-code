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EDA" w:rsidRDefault="00091423" w:rsidP="00E10EDA">
      <w:pPr>
        <w:ind w:firstLineChars="0" w:firstLine="0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四轴</w:t>
      </w:r>
      <w:r w:rsidR="00A74F21" w:rsidRPr="00A74F21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57&amp;42</w:t>
      </w:r>
      <w:r w:rsidR="00A74F21" w:rsidRPr="00A74F21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步进电机</w:t>
      </w:r>
      <w:r w:rsidR="0022224F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梯形加减速实现</w:t>
      </w:r>
    </w:p>
    <w:p w:rsidR="00D729BE" w:rsidRDefault="00004594" w:rsidP="00D729BE">
      <w:pPr>
        <w:ind w:firstLineChars="0" w:firstLine="420"/>
      </w:pPr>
      <w:r>
        <w:t>本例程使用</w:t>
      </w:r>
      <w:r w:rsidRPr="00004594">
        <w:t>TB6600</w:t>
      </w:r>
      <w:r>
        <w:t>步进电机驱动器控制</w:t>
      </w:r>
      <w:r>
        <w:rPr>
          <w:rFonts w:hint="eastAsia"/>
        </w:rPr>
        <w:t>57&amp;</w:t>
      </w:r>
      <w:r>
        <w:t>42</w:t>
      </w:r>
      <w:r>
        <w:rPr>
          <w:rFonts w:hint="eastAsia"/>
        </w:rPr>
        <w:t>步进电机，使用专门的驱动器可以做到事半功倍的效果，控制电机的时候，只需要使用定时器输出可调频率的脉冲方波即可控制电机的速度，不需要再考虑步进电机的通电顺序等。</w:t>
      </w:r>
    </w:p>
    <w:p w:rsidR="00AE462A" w:rsidRDefault="00182375" w:rsidP="00AE462A">
      <w:pPr>
        <w:ind w:firstLineChars="0" w:firstLine="420"/>
      </w:pPr>
      <w:r>
        <w:t>STM32</w:t>
      </w:r>
      <w:r>
        <w:t>的脉冲输出方式是很灵活的</w:t>
      </w:r>
      <w:r>
        <w:rPr>
          <w:rFonts w:hint="eastAsia"/>
        </w:rPr>
        <w:t>，</w:t>
      </w:r>
      <w:r>
        <w:t>不只是有</w:t>
      </w:r>
      <w:r>
        <w:t>PWM</w:t>
      </w:r>
      <w:r>
        <w:t>模式一种</w:t>
      </w:r>
      <w:r>
        <w:rPr>
          <w:rFonts w:hint="eastAsia"/>
        </w:rPr>
        <w:t>，</w:t>
      </w:r>
      <w:r>
        <w:t>例程使用的方式</w:t>
      </w:r>
      <w:r>
        <w:rPr>
          <w:rFonts w:hint="eastAsia"/>
        </w:rPr>
        <w:t>是</w:t>
      </w:r>
      <w:r w:rsidRPr="00693953">
        <w:rPr>
          <w:rFonts w:hint="eastAsia"/>
          <w:b/>
          <w:color w:val="FF0000"/>
        </w:rPr>
        <w:t>输出比较模式</w:t>
      </w:r>
      <w:r>
        <w:rPr>
          <w:rFonts w:hint="eastAsia"/>
        </w:rPr>
        <w:t>，意思就是当比较值与计数器数值相等的时候就翻转电平，</w:t>
      </w:r>
      <w:r w:rsidR="00693953" w:rsidRPr="00693953">
        <w:rPr>
          <w:rFonts w:hint="eastAsia"/>
          <w:b/>
          <w:color w:val="FF0000"/>
        </w:rPr>
        <w:t>不是使用</w:t>
      </w:r>
      <w:r w:rsidR="00693953" w:rsidRPr="00693953">
        <w:rPr>
          <w:rFonts w:hint="eastAsia"/>
          <w:b/>
          <w:color w:val="FF0000"/>
        </w:rPr>
        <w:t>PWM</w:t>
      </w:r>
      <w:r w:rsidR="00693953" w:rsidRPr="00693953">
        <w:rPr>
          <w:rFonts w:hint="eastAsia"/>
          <w:b/>
          <w:color w:val="FF0000"/>
        </w:rPr>
        <w:t>模式，改变脉冲频率不需要改变</w:t>
      </w:r>
      <w:r w:rsidR="00693953" w:rsidRPr="00693953">
        <w:rPr>
          <w:rFonts w:hint="eastAsia"/>
          <w:b/>
          <w:color w:val="FF0000"/>
        </w:rPr>
        <w:t>ARR</w:t>
      </w:r>
      <w:r w:rsidR="00693953" w:rsidRPr="00693953">
        <w:rPr>
          <w:rFonts w:hint="eastAsia"/>
          <w:b/>
          <w:color w:val="FF0000"/>
        </w:rPr>
        <w:t>寄存器（自动重装载值）。</w:t>
      </w:r>
      <w:r w:rsidR="00693953">
        <w:rPr>
          <w:rFonts w:hint="eastAsia"/>
          <w:b/>
          <w:color w:val="FF0000"/>
        </w:rPr>
        <w:t>！！！</w:t>
      </w:r>
    </w:p>
    <w:p w:rsidR="00AE462A" w:rsidRDefault="00AE462A" w:rsidP="00AE462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A5C4D" wp14:editId="4713AFE4">
            <wp:extent cx="5274310" cy="3028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2A" w:rsidRDefault="00AE462A" w:rsidP="00AE462A">
      <w:pPr>
        <w:ind w:firstLineChars="0" w:firstLine="0"/>
      </w:pPr>
      <w:r>
        <w:tab/>
      </w:r>
      <w:r>
        <w:t>从图中可以看到计数器</w:t>
      </w:r>
      <w:r>
        <w:t>CNT</w:t>
      </w:r>
      <w:r>
        <w:t>一直在计数</w:t>
      </w:r>
      <w:r>
        <w:rPr>
          <w:rFonts w:hint="eastAsia"/>
        </w:rPr>
        <w:t>，</w:t>
      </w:r>
      <w:r w:rsidR="00586950">
        <w:t>当计数器与比较器</w:t>
      </w:r>
      <w:r w:rsidR="00586950">
        <w:rPr>
          <w:rFonts w:hint="eastAsia"/>
        </w:rPr>
        <w:t>（</w:t>
      </w:r>
      <w:r w:rsidR="00586950">
        <w:rPr>
          <w:rFonts w:hint="eastAsia"/>
        </w:rPr>
        <w:t>CCR</w:t>
      </w:r>
      <w:r w:rsidR="00586950">
        <w:rPr>
          <w:rFonts w:hint="eastAsia"/>
        </w:rPr>
        <w:t>）相等的时候就翻转输出电平：</w:t>
      </w:r>
    </w:p>
    <w:p w:rsidR="00586950" w:rsidRDefault="00586950" w:rsidP="00586950">
      <w:pPr>
        <w:ind w:firstLine="480"/>
      </w:pPr>
      <w:r w:rsidRPr="00586950">
        <w:t>使能了定时器比较输出中断，设置了通道</w:t>
      </w:r>
      <w:r w:rsidRPr="00586950">
        <w:rPr>
          <w:rFonts w:hint="eastAsia"/>
        </w:rPr>
        <w:t>的</w:t>
      </w:r>
      <w:r w:rsidRPr="00586950">
        <w:t>脉冲数为</w:t>
      </w:r>
      <w:r w:rsidRPr="00586950">
        <w:t>Toggle_Pulse</w:t>
      </w:r>
      <w:r>
        <w:rPr>
          <w:rFonts w:hint="eastAsia"/>
        </w:rPr>
        <w:t>（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，</w:t>
      </w:r>
      <w:r w:rsidRPr="00586950">
        <w:t>在启动定时器运行之后，</w:t>
      </w:r>
      <w:r w:rsidRPr="00586950">
        <w:rPr>
          <w:rFonts w:hint="eastAsia"/>
        </w:rPr>
        <w:t>定时器</w:t>
      </w:r>
      <w:r w:rsidRPr="00586950">
        <w:t>从</w:t>
      </w:r>
      <w:r w:rsidRPr="00586950">
        <w:rPr>
          <w:rFonts w:hint="eastAsia"/>
        </w:rPr>
        <w:t>0</w:t>
      </w:r>
      <w:r w:rsidRPr="00586950">
        <w:rPr>
          <w:rFonts w:hint="eastAsia"/>
        </w:rPr>
        <w:t>开始</w:t>
      </w:r>
      <w:r w:rsidRPr="00586950">
        <w:t>计数，等计数到</w:t>
      </w:r>
      <w:r w:rsidRPr="00586950">
        <w:t>Toggle_Pulse</w:t>
      </w:r>
      <w:r w:rsidRPr="00586950">
        <w:rPr>
          <w:rFonts w:hint="eastAsia"/>
        </w:rPr>
        <w:t>（即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值</w:t>
      </w:r>
      <w:r w:rsidRPr="00586950">
        <w:t>时就会产生中断，翻转</w:t>
      </w:r>
      <w:r w:rsidRPr="00586950">
        <w:rPr>
          <w:rFonts w:hint="eastAsia"/>
        </w:rPr>
        <w:t>通道</w:t>
      </w:r>
      <w:r w:rsidRPr="00586950">
        <w:t>引脚，</w:t>
      </w:r>
      <w:r w:rsidRPr="00586950">
        <w:rPr>
          <w:rFonts w:hint="eastAsia"/>
        </w:rPr>
        <w:t>并</w:t>
      </w:r>
      <w:r w:rsidRPr="00586950">
        <w:t>执行</w:t>
      </w:r>
    </w:p>
    <w:p w:rsidR="00586950" w:rsidRDefault="00586950" w:rsidP="00586950">
      <w:pPr>
        <w:ind w:firstLine="480"/>
      </w:pPr>
      <w:r w:rsidRPr="00586950">
        <w:t>HAL_TIM_OC_DelayElapsedCallback</w:t>
      </w:r>
      <w:r w:rsidRPr="00586950">
        <w:rPr>
          <w:rFonts w:hint="eastAsia"/>
        </w:rPr>
        <w:t>函数</w:t>
      </w:r>
      <w:r w:rsidRPr="00586950">
        <w:t>，在函数内，我们读取</w:t>
      </w:r>
      <w:r w:rsidRPr="00586950">
        <w:rPr>
          <w:rFonts w:hint="eastAsia"/>
        </w:rPr>
        <w:t>当前</w:t>
      </w:r>
      <w:r w:rsidRPr="00586950">
        <w:t>定时器计数值</w:t>
      </w:r>
      <w:r w:rsidRPr="00586950">
        <w:rPr>
          <w:rFonts w:hint="eastAsia"/>
        </w:rPr>
        <w:t>保存</w:t>
      </w:r>
      <w:r w:rsidRPr="00586950">
        <w:t>在</w:t>
      </w:r>
      <w:r w:rsidRPr="00586950">
        <w:rPr>
          <w:rFonts w:hint="eastAsia"/>
        </w:rPr>
        <w:t>变量</w:t>
      </w:r>
      <w:r w:rsidRPr="00586950">
        <w:t>count</w:t>
      </w:r>
      <w:r w:rsidRPr="00586950">
        <w:t>（</w:t>
      </w:r>
      <w:r w:rsidRPr="00586950">
        <w:rPr>
          <w:rFonts w:hint="eastAsia"/>
        </w:rPr>
        <w:t>此时该值</w:t>
      </w:r>
      <w:r w:rsidRPr="00586950">
        <w:t>为</w:t>
      </w:r>
      <w:r w:rsidRPr="00586950">
        <w:rPr>
          <w:rFonts w:hint="eastAsia"/>
        </w:rPr>
        <w:t>500</w:t>
      </w:r>
      <w:r w:rsidRPr="00586950">
        <w:t>）</w:t>
      </w:r>
      <w:r w:rsidRPr="00586950">
        <w:rPr>
          <w:rFonts w:hint="eastAsia"/>
        </w:rPr>
        <w:t>，并</w:t>
      </w:r>
      <w:r w:rsidRPr="00586950">
        <w:t>设置新的比较值为</w:t>
      </w:r>
      <w:r w:rsidRPr="00586950">
        <w:rPr>
          <w:rFonts w:hint="eastAsia"/>
        </w:rPr>
        <w:t>为</w:t>
      </w:r>
      <w:r w:rsidRPr="00586950">
        <w:t>count+Toggle_Pulse</w:t>
      </w:r>
      <w:r w:rsidRPr="00586950">
        <w:rPr>
          <w:rFonts w:hint="eastAsia"/>
        </w:rPr>
        <w:t>（即</w:t>
      </w:r>
      <w:r w:rsidRPr="00586950">
        <w:rPr>
          <w:rFonts w:hint="eastAsia"/>
        </w:rPr>
        <w:t>500+500</w:t>
      </w:r>
      <w:r w:rsidRPr="00586950">
        <w:t>=1000</w:t>
      </w:r>
      <w:r w:rsidRPr="00586950">
        <w:t>）</w:t>
      </w:r>
      <w:r w:rsidRPr="00586950">
        <w:rPr>
          <w:rFonts w:hint="eastAsia"/>
        </w:rPr>
        <w:t>。</w:t>
      </w:r>
      <w:r w:rsidRPr="00586950">
        <w:t>接下来</w:t>
      </w:r>
      <w:r w:rsidRPr="00586950">
        <w:rPr>
          <w:rFonts w:hint="eastAsia"/>
        </w:rPr>
        <w:t>，</w:t>
      </w:r>
      <w:r w:rsidRPr="00586950">
        <w:t>定时器继续计数，等到计数值到</w:t>
      </w:r>
      <w:r w:rsidRPr="00586950">
        <w:rPr>
          <w:rFonts w:hint="eastAsia"/>
        </w:rPr>
        <w:t>1000</w:t>
      </w:r>
      <w:r w:rsidRPr="00586950">
        <w:rPr>
          <w:rFonts w:hint="eastAsia"/>
        </w:rPr>
        <w:t>时</w:t>
      </w:r>
      <w:r w:rsidRPr="00586950">
        <w:t>，就又产生中断，翻转通道引脚，并把比较值设置为</w:t>
      </w:r>
      <w:r w:rsidRPr="00586950">
        <w:rPr>
          <w:rFonts w:hint="eastAsia"/>
        </w:rPr>
        <w:t>1500</w:t>
      </w:r>
      <w:r w:rsidRPr="00586950">
        <w:rPr>
          <w:rFonts w:hint="eastAsia"/>
        </w:rPr>
        <w:t>（</w:t>
      </w:r>
      <w:r w:rsidRPr="00586950">
        <w:rPr>
          <w:rFonts w:hint="eastAsia"/>
        </w:rPr>
        <w:t>1000+</w:t>
      </w:r>
      <w:r w:rsidRPr="00586950">
        <w:t xml:space="preserve"> Toggle_Pulse</w:t>
      </w:r>
      <w:r w:rsidRPr="00586950">
        <w:t>）</w:t>
      </w:r>
      <w:r w:rsidRPr="00586950">
        <w:rPr>
          <w:rFonts w:hint="eastAsia"/>
        </w:rPr>
        <w:t>，</w:t>
      </w:r>
      <w:r w:rsidRPr="00586950">
        <w:t>如此循环执行</w:t>
      </w:r>
      <w:r w:rsidRPr="00586950">
        <w:t>…..</w:t>
      </w:r>
      <w:r w:rsidRPr="00586950">
        <w:rPr>
          <w:rFonts w:hint="eastAsia"/>
        </w:rPr>
        <w:t>最终</w:t>
      </w:r>
      <w:r w:rsidRPr="00586950">
        <w:t>的</w:t>
      </w:r>
      <w:r w:rsidRPr="00586950">
        <w:rPr>
          <w:rFonts w:hint="eastAsia"/>
        </w:rPr>
        <w:t>效果</w:t>
      </w:r>
      <w:r w:rsidRPr="00586950">
        <w:t>也就</w:t>
      </w:r>
      <w:r w:rsidRPr="00586950">
        <w:rPr>
          <w:rFonts w:hint="eastAsia"/>
        </w:rPr>
        <w:t>在</w:t>
      </w:r>
      <w:r w:rsidRPr="00586950">
        <w:t>定时器</w:t>
      </w:r>
      <w:r w:rsidRPr="00586950">
        <w:rPr>
          <w:rFonts w:hint="eastAsia"/>
        </w:rPr>
        <w:t>通道</w:t>
      </w:r>
      <w:r w:rsidRPr="00586950">
        <w:t>引脚</w:t>
      </w:r>
      <w:r w:rsidRPr="00586950">
        <w:rPr>
          <w:rFonts w:hint="eastAsia"/>
        </w:rPr>
        <w:t>输出</w:t>
      </w:r>
      <w:r w:rsidRPr="00586950">
        <w:t>持续</w:t>
      </w:r>
      <w:r w:rsidRPr="00586950">
        <w:rPr>
          <w:rFonts w:hint="eastAsia"/>
        </w:rPr>
        <w:t>的</w:t>
      </w:r>
      <w:r w:rsidRPr="00586950">
        <w:t>脉</w:t>
      </w:r>
      <w:r w:rsidRPr="00586950">
        <w:lastRenderedPageBreak/>
        <w:t>冲</w:t>
      </w:r>
      <w:r w:rsidRPr="00586950">
        <w:rPr>
          <w:rFonts w:hint="eastAsia"/>
        </w:rPr>
        <w:t>信号</w:t>
      </w:r>
      <w:r w:rsidRPr="00586950">
        <w:t>，</w:t>
      </w:r>
      <w:r w:rsidRPr="00586950">
        <w:rPr>
          <w:rFonts w:hint="eastAsia"/>
        </w:rPr>
        <w:t>并且</w:t>
      </w:r>
      <w:r w:rsidRPr="00586950">
        <w:t>脉冲</w:t>
      </w:r>
      <w:r w:rsidRPr="00586950">
        <w:rPr>
          <w:rFonts w:hint="eastAsia"/>
        </w:rPr>
        <w:t>信号</w:t>
      </w:r>
      <w:r w:rsidRPr="00586950">
        <w:t>的</w:t>
      </w:r>
      <w:r w:rsidRPr="00586950">
        <w:rPr>
          <w:rFonts w:hint="eastAsia"/>
        </w:rPr>
        <w:t>周期</w:t>
      </w:r>
      <w:r w:rsidRPr="00586950">
        <w:t>为</w:t>
      </w:r>
      <w:r w:rsidRPr="00586950">
        <w:rPr>
          <w:rFonts w:hint="eastAsia"/>
        </w:rPr>
        <w:t>2*</w:t>
      </w:r>
      <w:r w:rsidRPr="00586950">
        <w:t xml:space="preserve"> Toggle_Pulse</w:t>
      </w:r>
      <w:r w:rsidRPr="00586950">
        <w:rPr>
          <w:rFonts w:hint="eastAsia"/>
        </w:rPr>
        <w:t>，</w:t>
      </w:r>
      <w:r>
        <w:rPr>
          <w:rFonts w:hint="eastAsia"/>
        </w:rPr>
        <w:t>也就是</w:t>
      </w:r>
      <w:r>
        <w:t>通过改变</w:t>
      </w:r>
      <w:r w:rsidRPr="00586950">
        <w:t>Toggle_Pulse</w:t>
      </w:r>
      <w:r w:rsidR="002C492F">
        <w:t>来改变脉冲频率</w:t>
      </w:r>
      <w:r w:rsidR="002C492F">
        <w:rPr>
          <w:rFonts w:hint="eastAsia"/>
        </w:rPr>
        <w:t>。</w:t>
      </w:r>
    </w:p>
    <w:p w:rsidR="00D50BFF" w:rsidRDefault="0055187B" w:rsidP="00586950">
      <w:pPr>
        <w:ind w:firstLine="480"/>
      </w:pPr>
      <w:r>
        <w:t>假设</w:t>
      </w:r>
      <w:r>
        <w:rPr>
          <w:rFonts w:hint="eastAsia"/>
        </w:rPr>
        <w:t>：</w:t>
      </w:r>
      <w:r w:rsidRPr="00586950">
        <w:t>count</w:t>
      </w:r>
      <w:r>
        <w:t xml:space="preserve"> </w:t>
      </w:r>
      <w:r>
        <w:rPr>
          <w:rFonts w:hint="eastAsia"/>
        </w:rPr>
        <w:t>=</w:t>
      </w:r>
      <w:r>
        <w:t xml:space="preserve"> 65530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FFFA</w:t>
      </w:r>
      <w:r>
        <w:rPr>
          <w:rFonts w:hint="eastAsia"/>
        </w:rPr>
        <w:t>），</w:t>
      </w:r>
      <w:r w:rsidR="00D50BFF" w:rsidRPr="00586950">
        <w:t>Toggle_Pulse</w:t>
      </w:r>
      <w:r w:rsidR="00D50BFF">
        <w:t xml:space="preserve"> </w:t>
      </w:r>
      <w:r w:rsidR="00D50BFF">
        <w:rPr>
          <w:rFonts w:hint="eastAsia"/>
        </w:rPr>
        <w:t>=</w:t>
      </w:r>
      <w:r w:rsidR="00D50BFF">
        <w:t xml:space="preserve"> 1000</w:t>
      </w:r>
      <w:r w:rsidR="00D50BFF">
        <w:rPr>
          <w:rFonts w:hint="eastAsia"/>
        </w:rPr>
        <w:t>（</w:t>
      </w:r>
      <w:r w:rsidR="00D50BFF">
        <w:rPr>
          <w:rFonts w:hint="eastAsia"/>
        </w:rPr>
        <w:t>0x</w:t>
      </w:r>
      <w:r w:rsidR="00D50BFF">
        <w:t>03E8</w:t>
      </w:r>
      <w:r w:rsidR="00D50BFF">
        <w:rPr>
          <w:rFonts w:hint="eastAsia"/>
        </w:rPr>
        <w:t>）</w:t>
      </w:r>
    </w:p>
    <w:p w:rsidR="00693953" w:rsidRDefault="0055187B" w:rsidP="00D50BFF">
      <w:pPr>
        <w:ind w:firstLine="480"/>
      </w:pPr>
      <w:r w:rsidRPr="00586950">
        <w:t>count+Toggle_Pulse</w:t>
      </w:r>
      <w:r>
        <w:t xml:space="preserve"> </w:t>
      </w:r>
      <w:r>
        <w:rPr>
          <w:rFonts w:hint="eastAsia"/>
        </w:rPr>
        <w:t>=</w:t>
      </w:r>
      <w:r>
        <w:t xml:space="preserve"> 66530</w:t>
      </w:r>
      <w:r>
        <w:rPr>
          <w:rFonts w:hint="eastAsia"/>
        </w:rPr>
        <w:t>（</w:t>
      </w:r>
      <w:r>
        <w:rPr>
          <w:rFonts w:hint="eastAsia"/>
        </w:rPr>
        <w:t>0x</w:t>
      </w:r>
      <w:r>
        <w:t>1 03E2</w:t>
      </w:r>
      <w:r>
        <w:rPr>
          <w:rFonts w:hint="eastAsia"/>
        </w:rPr>
        <w:t>）</w:t>
      </w:r>
    </w:p>
    <w:p w:rsidR="00E458A1" w:rsidRPr="00586950" w:rsidRDefault="0055187B" w:rsidP="00E458A1">
      <w:pPr>
        <w:ind w:firstLine="480"/>
      </w:pPr>
      <w:r>
        <w:rPr>
          <w:rFonts w:hint="eastAsia"/>
        </w:rPr>
        <w:t>由于定时器计数器</w:t>
      </w:r>
      <w:r w:rsidR="00E458A1">
        <w:rPr>
          <w:rFonts w:hint="eastAsia"/>
        </w:rPr>
        <w:t>和比较值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位的，最大值只能是</w:t>
      </w:r>
      <w:r>
        <w:rPr>
          <w:rFonts w:hint="eastAsia"/>
        </w:rPr>
        <w:t>0x</w:t>
      </w:r>
      <w:r>
        <w:t>FFFF</w:t>
      </w:r>
      <w:r>
        <w:rPr>
          <w:rFonts w:hint="eastAsia"/>
        </w:rPr>
        <w:t>，</w:t>
      </w:r>
      <w:r>
        <w:t>计数溢出之后</w:t>
      </w:r>
      <w:r>
        <w:rPr>
          <w:rFonts w:hint="eastAsia"/>
        </w:rPr>
        <w:t>，</w:t>
      </w:r>
      <w:r>
        <w:t>会从</w:t>
      </w:r>
      <w:r>
        <w:rPr>
          <w:rFonts w:hint="eastAsia"/>
        </w:rPr>
        <w:t>0</w:t>
      </w:r>
      <w:r>
        <w:rPr>
          <w:rFonts w:hint="eastAsia"/>
        </w:rPr>
        <w:t>开始（</w:t>
      </w:r>
      <w:r>
        <w:rPr>
          <w:rFonts w:hint="eastAsia"/>
        </w:rPr>
        <w:t>0xFF</w:t>
      </w:r>
      <w:r>
        <w:t xml:space="preserve">FFF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）。</w:t>
      </w:r>
      <w:r w:rsidR="00E458A1">
        <w:rPr>
          <w:rFonts w:hint="eastAsia"/>
        </w:rPr>
        <w:t>按照上面的计算结果，如果直接将</w:t>
      </w:r>
      <w:r w:rsidR="00E458A1">
        <w:t>66530</w:t>
      </w:r>
      <w:r w:rsidR="00E458A1">
        <w:rPr>
          <w:rFonts w:hint="eastAsia"/>
        </w:rPr>
        <w:t>（</w:t>
      </w:r>
      <w:r w:rsidR="00E458A1">
        <w:rPr>
          <w:rFonts w:hint="eastAsia"/>
        </w:rPr>
        <w:t>0x</w:t>
      </w:r>
      <w:r w:rsidR="00E458A1">
        <w:t>1 03E2</w:t>
      </w:r>
      <w:r w:rsidR="00E458A1">
        <w:rPr>
          <w:rFonts w:hint="eastAsia"/>
        </w:rPr>
        <w:t>）赋值给</w:t>
      </w:r>
      <w:r w:rsidR="00E458A1">
        <w:rPr>
          <w:rFonts w:hint="eastAsia"/>
        </w:rPr>
        <w:t>CCR</w:t>
      </w:r>
      <w:r w:rsidR="00E458A1">
        <w:rPr>
          <w:rFonts w:hint="eastAsia"/>
        </w:rPr>
        <w:t>，则实际上</w:t>
      </w:r>
      <w:r w:rsidR="00D50BFF">
        <w:rPr>
          <w:rFonts w:hint="eastAsia"/>
        </w:rPr>
        <w:t>是将</w:t>
      </w:r>
      <w:r w:rsidR="00D50BFF">
        <w:rPr>
          <w:rFonts w:hint="eastAsia"/>
        </w:rPr>
        <w:t>0x</w:t>
      </w:r>
      <w:r w:rsidR="00D50BFF">
        <w:t>03E2</w:t>
      </w:r>
      <w:r w:rsidR="00D50BFF">
        <w:rPr>
          <w:rFonts w:hint="eastAsia"/>
        </w:rPr>
        <w:t xml:space="preserve"> </w:t>
      </w:r>
      <w:r w:rsidR="00D50BFF">
        <w:rPr>
          <w:rFonts w:hint="eastAsia"/>
        </w:rPr>
        <w:t>赋值给</w:t>
      </w:r>
      <w:r w:rsidR="00E458A1">
        <w:rPr>
          <w:rFonts w:hint="eastAsia"/>
        </w:rPr>
        <w:t>CCR</w:t>
      </w:r>
      <w:r w:rsidR="00E458A1">
        <w:rPr>
          <w:rFonts w:hint="eastAsia"/>
        </w:rPr>
        <w:t>，那么定时器下一次中断的时候就是在</w:t>
      </w:r>
      <w:r w:rsidR="00E458A1">
        <w:rPr>
          <w:rFonts w:hint="eastAsia"/>
        </w:rPr>
        <w:t>0x</w:t>
      </w:r>
      <w:r w:rsidR="00E458A1">
        <w:t>03E2</w:t>
      </w:r>
      <w:r w:rsidR="00E458A1">
        <w:rPr>
          <w:rFonts w:hint="eastAsia"/>
        </w:rPr>
        <w:t>，</w:t>
      </w:r>
      <w:r w:rsidR="00E458A1">
        <w:t>两次中断的时间就是</w:t>
      </w:r>
      <w:r w:rsidR="00E458A1">
        <w:rPr>
          <w:rFonts w:hint="eastAsia"/>
        </w:rPr>
        <w:t>（</w:t>
      </w:r>
      <w:r w:rsidR="00E458A1">
        <w:rPr>
          <w:rFonts w:hint="eastAsia"/>
        </w:rPr>
        <w:t>0x</w:t>
      </w:r>
      <w:r w:rsidR="00E458A1">
        <w:t xml:space="preserve">03E2 – 0 </w:t>
      </w:r>
      <w:r w:rsidR="00E458A1">
        <w:rPr>
          <w:rFonts w:hint="eastAsia"/>
        </w:rPr>
        <w:t>）</w:t>
      </w:r>
      <w:r w:rsidR="00E458A1">
        <w:t xml:space="preserve"> </w:t>
      </w:r>
      <w:r w:rsidR="00E458A1">
        <w:rPr>
          <w:rFonts w:hint="eastAsia"/>
        </w:rPr>
        <w:t>+</w:t>
      </w:r>
      <w:r w:rsidR="00E458A1">
        <w:t xml:space="preserve"> </w:t>
      </w:r>
      <w:r w:rsidR="00E458A1">
        <w:rPr>
          <w:rFonts w:hint="eastAsia"/>
        </w:rPr>
        <w:t>（</w:t>
      </w:r>
      <w:r w:rsidR="00E458A1">
        <w:t>0xFFFFF – 0xFFFA</w:t>
      </w:r>
      <w:r w:rsidR="00E458A1">
        <w:rPr>
          <w:rFonts w:hint="eastAsia"/>
        </w:rPr>
        <w:t>）</w:t>
      </w:r>
      <w:r w:rsidR="00E458A1">
        <w:rPr>
          <w:rFonts w:hint="eastAsia"/>
        </w:rPr>
        <w:t xml:space="preserve"> =</w:t>
      </w:r>
      <w:r w:rsidR="00E458A1">
        <w:t xml:space="preserve"> 0x03E7(999) ,</w:t>
      </w:r>
      <w:r w:rsidR="00E458A1">
        <w:t>这里数值上不等于</w:t>
      </w:r>
      <w:r w:rsidR="00E458A1" w:rsidRPr="00586950">
        <w:t>Toggle_Pulse</w:t>
      </w:r>
      <w:r w:rsidR="00E458A1">
        <w:rPr>
          <w:rFonts w:hint="eastAsia"/>
        </w:rPr>
        <w:t>，</w:t>
      </w:r>
      <w:r w:rsidR="00D50BFF">
        <w:t>但时间上却是间隔了</w:t>
      </w:r>
      <w:r w:rsidR="00D50BFF">
        <w:rPr>
          <w:rFonts w:hint="eastAsia"/>
        </w:rPr>
        <w:t>1000</w:t>
      </w:r>
      <w:r w:rsidR="0052744A">
        <w:rPr>
          <w:rFonts w:hint="eastAsia"/>
        </w:rPr>
        <w:t>（道理就跟数组元素是</w:t>
      </w:r>
      <w:r w:rsidR="0052744A">
        <w:rPr>
          <w:rFonts w:hint="eastAsia"/>
        </w:rPr>
        <w:t>[10</w:t>
      </w:r>
      <w:r w:rsidR="0052744A">
        <w:t>]</w:t>
      </w:r>
      <w:r w:rsidR="0052744A">
        <w:rPr>
          <w:rFonts w:hint="eastAsia"/>
        </w:rPr>
        <w:t>，但下标最大是</w:t>
      </w:r>
      <w:r w:rsidR="0052744A">
        <w:rPr>
          <w:rFonts w:hint="eastAsia"/>
        </w:rPr>
        <w:t>[9</w:t>
      </w:r>
      <w:r w:rsidR="0052744A">
        <w:t>]</w:t>
      </w:r>
      <w:r w:rsidR="0052744A">
        <w:rPr>
          <w:rFonts w:hint="eastAsia"/>
        </w:rPr>
        <w:t>一样）</w:t>
      </w:r>
      <w:r w:rsidR="00D50BFF">
        <w:rPr>
          <w:rFonts w:hint="eastAsia"/>
        </w:rPr>
        <w:t>。</w:t>
      </w:r>
    </w:p>
    <w:p w:rsidR="00AE462A" w:rsidRPr="00AE462A" w:rsidRDefault="002348EB" w:rsidP="00AE462A">
      <w:pPr>
        <w:ind w:firstLineChars="0" w:firstLine="420"/>
      </w:pPr>
      <w:r>
        <w:rPr>
          <w:rFonts w:hint="eastAsia"/>
        </w:rPr>
        <w:t>本例程控制步进电机实现梯形加减速算法。电机从</w:t>
      </w:r>
      <w:r>
        <w:rPr>
          <w:rFonts w:hint="eastAsia"/>
        </w:rPr>
        <w:t>0</w:t>
      </w:r>
      <w:r>
        <w:rPr>
          <w:rFonts w:hint="eastAsia"/>
        </w:rPr>
        <w:t>开始加速，再匀速，最后减速到停止。</w:t>
      </w: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5.22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E02673" w:rsidRPr="00E02673" w:rsidRDefault="00FC6483" w:rsidP="008D5759">
      <w:pPr>
        <w:pStyle w:val="3"/>
      </w:pPr>
      <w:r>
        <w:lastRenderedPageBreak/>
        <w:t>接线说明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645C" w:rsidTr="0020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D4645C" w:rsidRDefault="00AB6FFB" w:rsidP="00E629F0">
            <w:pPr>
              <w:ind w:firstLineChars="0" w:firstLine="0"/>
            </w:pPr>
            <w:r>
              <w:rPr>
                <w:rFonts w:hint="eastAsia"/>
              </w:rPr>
              <w:t>脉冲输出</w:t>
            </w:r>
          </w:p>
        </w:tc>
        <w:tc>
          <w:tcPr>
            <w:tcW w:w="4148" w:type="dxa"/>
          </w:tcPr>
          <w:p w:rsidR="00D4645C" w:rsidRDefault="00111D55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TB660</w:t>
            </w:r>
            <w:r>
              <w:t>0</w:t>
            </w:r>
            <w:r>
              <w:t>驱动器</w:t>
            </w:r>
          </w:p>
        </w:tc>
      </w:tr>
      <w:tr w:rsidR="00D4645C" w:rsidTr="00200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:rsidR="00D4645C" w:rsidRDefault="00E02673" w:rsidP="003B140E">
            <w:pPr>
              <w:ind w:firstLineChars="0" w:firstLine="0"/>
            </w:pPr>
            <w:r>
              <w:t>P</w:t>
            </w:r>
            <w:r w:rsidR="007469D9">
              <w:rPr>
                <w:rFonts w:hint="eastAsia"/>
              </w:rPr>
              <w:t>I5</w:t>
            </w:r>
          </w:p>
        </w:tc>
        <w:tc>
          <w:tcPr>
            <w:tcW w:w="4148" w:type="dxa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</w:tcPr>
          <w:p w:rsidR="00D4645C" w:rsidRPr="00FB7991" w:rsidRDefault="007469D9" w:rsidP="007469D9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UL-</w:t>
            </w:r>
          </w:p>
        </w:tc>
      </w:tr>
      <w:tr w:rsidR="003B140E" w:rsidTr="00200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:rsidR="003B140E" w:rsidRDefault="00DF7125" w:rsidP="007469D9">
            <w:pPr>
              <w:ind w:firstLineChars="0" w:firstLine="0"/>
            </w:pPr>
            <w:r>
              <w:t>P</w:t>
            </w:r>
            <w:r w:rsidR="007469D9">
              <w:t>D3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</w:tcPr>
          <w:p w:rsidR="003B140E" w:rsidRDefault="007469D9" w:rsidP="008D575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DIR-</w:t>
            </w:r>
          </w:p>
        </w:tc>
      </w:tr>
      <w:tr w:rsidR="00DF7125" w:rsidTr="00200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:rsidR="00DF7125" w:rsidRDefault="00DF7125" w:rsidP="007469D9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7469D9">
              <w:t>D7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</w:tcPr>
          <w:p w:rsidR="005D7225" w:rsidRDefault="007469D9" w:rsidP="008D5759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ENA-</w:t>
            </w:r>
          </w:p>
        </w:tc>
      </w:tr>
    </w:tbl>
    <w:p w:rsidR="00821129" w:rsidRDefault="007469D9" w:rsidP="00821129">
      <w:pPr>
        <w:ind w:firstLineChars="0" w:firstLine="420"/>
      </w:pPr>
      <w:r>
        <w:rPr>
          <w:rFonts w:hint="eastAsia"/>
        </w:rPr>
        <w:t>使用板上专用的步进电机接口接口与驱动板连接。开发板背面有丝印指示接线，可以与驱动器直接连接。</w:t>
      </w:r>
    </w:p>
    <w:p w:rsidR="007469D9" w:rsidRDefault="007469D9" w:rsidP="007469D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43DC67" wp14:editId="6C804370">
            <wp:extent cx="5274310" cy="1713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9" w:rsidRDefault="00821129" w:rsidP="00821129">
      <w:pPr>
        <w:ind w:firstLineChars="0" w:firstLine="0"/>
      </w:pPr>
      <w:r>
        <w:tab/>
      </w:r>
      <w:r>
        <w:t>步进电机接线</w:t>
      </w:r>
      <w:r w:rsidR="00B634A1">
        <w:rPr>
          <w:rFonts w:hint="eastAsia"/>
        </w:rPr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21129" w:rsidTr="000C7929">
        <w:trPr>
          <w:jc w:val="center"/>
        </w:trPr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引线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A+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B050"/>
              </w:rPr>
            </w:pPr>
            <w:r w:rsidRPr="00315444">
              <w:rPr>
                <w:rFonts w:hint="eastAsia"/>
                <w:b/>
                <w:color w:val="00B050"/>
              </w:rPr>
              <w:t>A-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FF0000"/>
              </w:rPr>
            </w:pPr>
            <w:r w:rsidRPr="00315444">
              <w:rPr>
                <w:rFonts w:hint="eastAsia"/>
                <w:b/>
                <w:color w:val="FF0000"/>
              </w:rPr>
              <w:t>B+</w:t>
            </w:r>
          </w:p>
        </w:tc>
        <w:tc>
          <w:tcPr>
            <w:tcW w:w="1660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70C0"/>
              </w:rPr>
            </w:pPr>
            <w:r w:rsidRPr="00315444">
              <w:rPr>
                <w:rFonts w:hint="eastAsia"/>
                <w:b/>
                <w:color w:val="0070C0"/>
              </w:rPr>
              <w:t>B-</w:t>
            </w:r>
          </w:p>
        </w:tc>
      </w:tr>
      <w:tr w:rsidR="00821129" w:rsidTr="000C7929">
        <w:trPr>
          <w:jc w:val="center"/>
        </w:trPr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颜色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</w:rPr>
            </w:pPr>
            <w:r w:rsidRPr="00315444">
              <w:rPr>
                <w:rFonts w:hint="eastAsia"/>
                <w:b/>
              </w:rPr>
              <w:t>黑色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B050"/>
              </w:rPr>
            </w:pPr>
            <w:r w:rsidRPr="00315444">
              <w:rPr>
                <w:rFonts w:hint="eastAsia"/>
                <w:b/>
                <w:color w:val="00B050"/>
              </w:rPr>
              <w:t>绿色</w:t>
            </w:r>
          </w:p>
        </w:tc>
        <w:tc>
          <w:tcPr>
            <w:tcW w:w="1659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FF0000"/>
              </w:rPr>
            </w:pPr>
            <w:r w:rsidRPr="00315444">
              <w:rPr>
                <w:rFonts w:hint="eastAsia"/>
                <w:b/>
                <w:color w:val="FF0000"/>
              </w:rPr>
              <w:t>红色</w:t>
            </w:r>
          </w:p>
        </w:tc>
        <w:tc>
          <w:tcPr>
            <w:tcW w:w="1660" w:type="dxa"/>
          </w:tcPr>
          <w:p w:rsidR="00821129" w:rsidRPr="00315444" w:rsidRDefault="00821129" w:rsidP="000C7929">
            <w:pPr>
              <w:ind w:firstLineChars="0" w:firstLine="0"/>
              <w:jc w:val="center"/>
              <w:rPr>
                <w:b/>
                <w:color w:val="0070C0"/>
              </w:rPr>
            </w:pPr>
            <w:r w:rsidRPr="00315444">
              <w:rPr>
                <w:rFonts w:hint="eastAsia"/>
                <w:b/>
                <w:color w:val="0070C0"/>
              </w:rPr>
              <w:t>蓝色</w:t>
            </w:r>
          </w:p>
        </w:tc>
      </w:tr>
    </w:tbl>
    <w:p w:rsidR="00821129" w:rsidRDefault="00821129" w:rsidP="0082112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D8EE554" wp14:editId="7E00A339">
            <wp:extent cx="2266315" cy="1987550"/>
            <wp:effectExtent l="0" t="0" r="635" b="0"/>
            <wp:docPr id="4" name="图片 4" descr="I:\Tem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Tem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7469D9" w:rsidRDefault="007469D9" w:rsidP="00262D11">
      <w:pPr>
        <w:ind w:firstLine="480"/>
      </w:pPr>
      <w:r>
        <w:t>驱动器使用</w:t>
      </w:r>
      <w:r>
        <w:rPr>
          <w:rFonts w:hint="eastAsia"/>
        </w:rPr>
        <w:t>24V</w:t>
      </w:r>
      <w:r>
        <w:t>电源供电</w:t>
      </w:r>
      <w:r>
        <w:rPr>
          <w:rFonts w:hint="eastAsia"/>
        </w:rPr>
        <w:t>。</w:t>
      </w:r>
    </w:p>
    <w:p w:rsidR="008E253F" w:rsidRDefault="00FC6483" w:rsidP="008E253F">
      <w:pPr>
        <w:pStyle w:val="3"/>
        <w:ind w:firstLine="643"/>
      </w:pPr>
      <w:r>
        <w:lastRenderedPageBreak/>
        <w:t>操作与现象</w:t>
      </w:r>
    </w:p>
    <w:p w:rsidR="00763B84" w:rsidRDefault="008E253F" w:rsidP="00EE0852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EE0852" w:rsidRDefault="00EE0852" w:rsidP="00EE0852">
      <w:pPr>
        <w:ind w:firstLineChars="0" w:firstLine="0"/>
      </w:pPr>
      <w:r w:rsidRPr="00EE0852">
        <w:rPr>
          <w:rFonts w:hint="eastAsia"/>
        </w:rPr>
        <w:t>下载完程序之后</w:t>
      </w:r>
      <w:r w:rsidRPr="00EE0852">
        <w:rPr>
          <w:rFonts w:hint="eastAsia"/>
        </w:rPr>
        <w:t>:</w:t>
      </w:r>
    </w:p>
    <w:p w:rsidR="0072240D" w:rsidRDefault="0072240D" w:rsidP="0072240D">
      <w:pPr>
        <w:ind w:firstLineChars="0" w:firstLine="42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KEY1,</w:t>
      </w:r>
      <w:r>
        <w:rPr>
          <w:rFonts w:hint="eastAsia"/>
        </w:rPr>
        <w:t>步进电机开始加速</w:t>
      </w:r>
      <w:r>
        <w:rPr>
          <w:rFonts w:hint="eastAsia"/>
        </w:rPr>
        <w:t>,</w:t>
      </w:r>
      <w:r>
        <w:rPr>
          <w:rFonts w:hint="eastAsia"/>
        </w:rPr>
        <w:t>加到一定速度之后匀速</w:t>
      </w:r>
      <w:r>
        <w:rPr>
          <w:rFonts w:hint="eastAsia"/>
        </w:rPr>
        <w:t>,</w:t>
      </w:r>
      <w:r>
        <w:rPr>
          <w:rFonts w:hint="eastAsia"/>
        </w:rPr>
        <w:t>然后开始减速</w:t>
      </w:r>
      <w:r>
        <w:rPr>
          <w:rFonts w:hint="eastAsia"/>
        </w:rPr>
        <w:t>,</w:t>
      </w:r>
      <w:r>
        <w:rPr>
          <w:rFonts w:hint="eastAsia"/>
        </w:rPr>
        <w:t>最后到达</w:t>
      </w:r>
    </w:p>
    <w:p w:rsidR="00AA4731" w:rsidRDefault="0072240D" w:rsidP="0072240D">
      <w:pPr>
        <w:ind w:firstLineChars="0" w:firstLine="420"/>
      </w:pPr>
      <w:r>
        <w:rPr>
          <w:rFonts w:hint="eastAsia"/>
        </w:rPr>
        <w:t>目标位置就停下</w:t>
      </w:r>
      <w:r>
        <w:rPr>
          <w:rFonts w:hint="eastAsia"/>
        </w:rPr>
        <w:t>,</w:t>
      </w:r>
      <w:r>
        <w:rPr>
          <w:rFonts w:hint="eastAsia"/>
        </w:rPr>
        <w:t>加速度</w:t>
      </w:r>
      <w:r>
        <w:rPr>
          <w:rFonts w:hint="eastAsia"/>
        </w:rPr>
        <w:t>,</w:t>
      </w:r>
      <w:r>
        <w:rPr>
          <w:rFonts w:hint="eastAsia"/>
        </w:rPr>
        <w:t>减速度</w:t>
      </w:r>
      <w:r>
        <w:rPr>
          <w:rFonts w:hint="eastAsia"/>
        </w:rPr>
        <w:t>,</w:t>
      </w:r>
      <w:r>
        <w:rPr>
          <w:rFonts w:hint="eastAsia"/>
        </w:rPr>
        <w:t>匀速度</w:t>
      </w:r>
      <w:r>
        <w:rPr>
          <w:rFonts w:hint="eastAsia"/>
        </w:rPr>
        <w:t>,</w:t>
      </w:r>
      <w:r>
        <w:rPr>
          <w:rFonts w:hint="eastAsia"/>
        </w:rPr>
        <w:t>目标位置都可以通过程序控制</w:t>
      </w:r>
      <w:r>
        <w:rPr>
          <w:rFonts w:hint="eastAsia"/>
        </w:rPr>
        <w:t>.</w:t>
      </w:r>
    </w:p>
    <w:p w:rsidR="00171A38" w:rsidRDefault="00171A38" w:rsidP="001D7F29">
      <w:pPr>
        <w:ind w:firstLineChars="0"/>
      </w:pPr>
      <w:r>
        <w:rPr>
          <w:noProof/>
        </w:rPr>
        <w:drawing>
          <wp:inline distT="0" distB="0" distL="0" distR="0" wp14:anchorId="428EE6F1" wp14:editId="3C5B95DA">
            <wp:extent cx="5274310" cy="3545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45" w:rsidRDefault="007F6245" w:rsidP="007F6245">
      <w:pPr>
        <w:ind w:firstLineChars="0" w:firstLine="420"/>
      </w:pPr>
      <w:r>
        <w:rPr>
          <w:rFonts w:hint="eastAsia"/>
        </w:rPr>
        <w:t>代码里面设置的定时器分频跟驱动器的细分数是没有关系的。</w:t>
      </w:r>
    </w:p>
    <w:p w:rsidR="007F6245" w:rsidRDefault="007F6245" w:rsidP="007F6245">
      <w:pPr>
        <w:ind w:firstLineChars="0" w:firstLine="0"/>
      </w:pPr>
      <w:r>
        <w:rPr>
          <w:noProof/>
        </w:rPr>
        <w:drawing>
          <wp:inline distT="0" distB="0" distL="0" distR="0">
            <wp:extent cx="5267325" cy="1152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245" w:rsidRDefault="007F6245" w:rsidP="007F6245">
      <w:pPr>
        <w:ind w:firstLineChars="0" w:firstLine="420"/>
      </w:pPr>
      <w:r>
        <w:rPr>
          <w:rFonts w:hint="eastAsia"/>
        </w:rPr>
        <w:t>仅仅是用于计算方便而已，实际上的细分设置是在驱动器上面的波动开关。</w:t>
      </w:r>
    </w:p>
    <w:p w:rsidR="005A3BDF" w:rsidRDefault="005A3BDF" w:rsidP="00393FD9">
      <w:pPr>
        <w:ind w:firstLineChars="0" w:firstLine="420"/>
      </w:pPr>
      <w:bookmarkStart w:id="0" w:name="_GoBack"/>
      <w:bookmarkEnd w:id="0"/>
    </w:p>
    <w:sectPr w:rsidR="005A3BDF" w:rsidSect="001F07A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665" w:rsidRDefault="006B4665" w:rsidP="00931A6F">
      <w:pPr>
        <w:ind w:firstLine="480"/>
      </w:pPr>
      <w:r>
        <w:separator/>
      </w:r>
    </w:p>
  </w:endnote>
  <w:endnote w:type="continuationSeparator" w:id="0">
    <w:p w:rsidR="006B4665" w:rsidRDefault="006B4665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A42512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1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A42512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4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665" w:rsidRDefault="006B4665" w:rsidP="00931A6F">
      <w:pPr>
        <w:ind w:firstLine="480"/>
      </w:pPr>
      <w:r>
        <w:separator/>
      </w:r>
    </w:p>
  </w:footnote>
  <w:footnote w:type="continuationSeparator" w:id="0">
    <w:p w:rsidR="006B4665" w:rsidRDefault="006B4665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B4665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B4665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6B4665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6B4665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2"/>
  </w:num>
  <w:num w:numId="84">
    <w:abstractNumId w:val="13"/>
  </w:num>
  <w:num w:numId="85">
    <w:abstractNumId w:val="2"/>
  </w:num>
  <w:num w:numId="86">
    <w:abstractNumId w:val="14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594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265F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72D95"/>
    <w:rsid w:val="000734E3"/>
    <w:rsid w:val="000736B0"/>
    <w:rsid w:val="00084611"/>
    <w:rsid w:val="00090ECE"/>
    <w:rsid w:val="00091423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E36D9"/>
    <w:rsid w:val="000F3E55"/>
    <w:rsid w:val="000F3E8F"/>
    <w:rsid w:val="000F433D"/>
    <w:rsid w:val="000F5673"/>
    <w:rsid w:val="000F7CAE"/>
    <w:rsid w:val="00102F54"/>
    <w:rsid w:val="00103330"/>
    <w:rsid w:val="001049B7"/>
    <w:rsid w:val="00105FD0"/>
    <w:rsid w:val="001078D2"/>
    <w:rsid w:val="00111BF5"/>
    <w:rsid w:val="00111D5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58CA"/>
    <w:rsid w:val="00156508"/>
    <w:rsid w:val="001572DD"/>
    <w:rsid w:val="001576A2"/>
    <w:rsid w:val="00160200"/>
    <w:rsid w:val="00162FB4"/>
    <w:rsid w:val="00164386"/>
    <w:rsid w:val="00167042"/>
    <w:rsid w:val="00171A38"/>
    <w:rsid w:val="00171B42"/>
    <w:rsid w:val="001750E2"/>
    <w:rsid w:val="00175332"/>
    <w:rsid w:val="00180710"/>
    <w:rsid w:val="00182375"/>
    <w:rsid w:val="00184A4C"/>
    <w:rsid w:val="001878D3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D7F29"/>
    <w:rsid w:val="001E0C33"/>
    <w:rsid w:val="001E6F9C"/>
    <w:rsid w:val="001E7D10"/>
    <w:rsid w:val="001F0405"/>
    <w:rsid w:val="001F07A1"/>
    <w:rsid w:val="001F16CF"/>
    <w:rsid w:val="001F6BB3"/>
    <w:rsid w:val="00200874"/>
    <w:rsid w:val="00204314"/>
    <w:rsid w:val="00204E6E"/>
    <w:rsid w:val="00207C73"/>
    <w:rsid w:val="002151F3"/>
    <w:rsid w:val="00217DD9"/>
    <w:rsid w:val="00220161"/>
    <w:rsid w:val="002221D9"/>
    <w:rsid w:val="0022224F"/>
    <w:rsid w:val="002252C8"/>
    <w:rsid w:val="0022594E"/>
    <w:rsid w:val="00226991"/>
    <w:rsid w:val="00233475"/>
    <w:rsid w:val="002348EB"/>
    <w:rsid w:val="00235A11"/>
    <w:rsid w:val="00236710"/>
    <w:rsid w:val="00241020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56C3F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0AD8"/>
    <w:rsid w:val="002C2317"/>
    <w:rsid w:val="002C492F"/>
    <w:rsid w:val="002C52BD"/>
    <w:rsid w:val="002C5C19"/>
    <w:rsid w:val="002C6ED0"/>
    <w:rsid w:val="002D019E"/>
    <w:rsid w:val="002D4A1E"/>
    <w:rsid w:val="002E1D32"/>
    <w:rsid w:val="002E1F11"/>
    <w:rsid w:val="002E4BA6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222B"/>
    <w:rsid w:val="00346889"/>
    <w:rsid w:val="0034696B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156"/>
    <w:rsid w:val="003719C8"/>
    <w:rsid w:val="0037236C"/>
    <w:rsid w:val="00381490"/>
    <w:rsid w:val="00386FB0"/>
    <w:rsid w:val="003874BB"/>
    <w:rsid w:val="00391345"/>
    <w:rsid w:val="00393FD9"/>
    <w:rsid w:val="00397064"/>
    <w:rsid w:val="003979E8"/>
    <w:rsid w:val="003A462F"/>
    <w:rsid w:val="003A5D4E"/>
    <w:rsid w:val="003A6FD2"/>
    <w:rsid w:val="003B016A"/>
    <w:rsid w:val="003B140E"/>
    <w:rsid w:val="003B262A"/>
    <w:rsid w:val="003B2735"/>
    <w:rsid w:val="003B3F67"/>
    <w:rsid w:val="003B68A5"/>
    <w:rsid w:val="003C050E"/>
    <w:rsid w:val="003C0E74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05D98"/>
    <w:rsid w:val="00410DC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073E"/>
    <w:rsid w:val="004623D0"/>
    <w:rsid w:val="004644BB"/>
    <w:rsid w:val="00465D79"/>
    <w:rsid w:val="00467462"/>
    <w:rsid w:val="00467860"/>
    <w:rsid w:val="00470B80"/>
    <w:rsid w:val="004746E3"/>
    <w:rsid w:val="004748A3"/>
    <w:rsid w:val="00474EA8"/>
    <w:rsid w:val="004804D4"/>
    <w:rsid w:val="004812C1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1B4F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150E9"/>
    <w:rsid w:val="00521E7D"/>
    <w:rsid w:val="005227EC"/>
    <w:rsid w:val="00522FCD"/>
    <w:rsid w:val="00525A0A"/>
    <w:rsid w:val="0052744A"/>
    <w:rsid w:val="005314B2"/>
    <w:rsid w:val="00531B2D"/>
    <w:rsid w:val="005321B2"/>
    <w:rsid w:val="00534C0E"/>
    <w:rsid w:val="005354E2"/>
    <w:rsid w:val="0053646C"/>
    <w:rsid w:val="0054582F"/>
    <w:rsid w:val="00545A82"/>
    <w:rsid w:val="0054721C"/>
    <w:rsid w:val="00547258"/>
    <w:rsid w:val="0055187B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86950"/>
    <w:rsid w:val="00592B48"/>
    <w:rsid w:val="00594492"/>
    <w:rsid w:val="0059617E"/>
    <w:rsid w:val="005962EA"/>
    <w:rsid w:val="00597728"/>
    <w:rsid w:val="005A3274"/>
    <w:rsid w:val="005A3BDF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93B"/>
    <w:rsid w:val="005D4AB9"/>
    <w:rsid w:val="005D7225"/>
    <w:rsid w:val="005D7E95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37E96"/>
    <w:rsid w:val="0064580F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3953"/>
    <w:rsid w:val="00695D3F"/>
    <w:rsid w:val="00695E1F"/>
    <w:rsid w:val="006A21D8"/>
    <w:rsid w:val="006A2F23"/>
    <w:rsid w:val="006A44EC"/>
    <w:rsid w:val="006A4549"/>
    <w:rsid w:val="006B3656"/>
    <w:rsid w:val="006B4665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25F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2240D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69D9"/>
    <w:rsid w:val="007477A1"/>
    <w:rsid w:val="00747E36"/>
    <w:rsid w:val="007508E7"/>
    <w:rsid w:val="00753721"/>
    <w:rsid w:val="007605C4"/>
    <w:rsid w:val="00760E30"/>
    <w:rsid w:val="00761652"/>
    <w:rsid w:val="007635C7"/>
    <w:rsid w:val="00763B84"/>
    <w:rsid w:val="00764929"/>
    <w:rsid w:val="00764D0F"/>
    <w:rsid w:val="0076781A"/>
    <w:rsid w:val="007708C1"/>
    <w:rsid w:val="00771C6B"/>
    <w:rsid w:val="007737FF"/>
    <w:rsid w:val="007752E5"/>
    <w:rsid w:val="007757A4"/>
    <w:rsid w:val="00777A24"/>
    <w:rsid w:val="00777E46"/>
    <w:rsid w:val="00781956"/>
    <w:rsid w:val="00784698"/>
    <w:rsid w:val="00784AE8"/>
    <w:rsid w:val="00793ED0"/>
    <w:rsid w:val="00796A31"/>
    <w:rsid w:val="00797A14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6245"/>
    <w:rsid w:val="007F7356"/>
    <w:rsid w:val="007F74DA"/>
    <w:rsid w:val="007F76A1"/>
    <w:rsid w:val="00800DB7"/>
    <w:rsid w:val="00802ACE"/>
    <w:rsid w:val="008030C2"/>
    <w:rsid w:val="0080768A"/>
    <w:rsid w:val="00807FA0"/>
    <w:rsid w:val="00810F4A"/>
    <w:rsid w:val="0081534E"/>
    <w:rsid w:val="00820A23"/>
    <w:rsid w:val="00821129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527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283"/>
    <w:rsid w:val="008A7611"/>
    <w:rsid w:val="008A7850"/>
    <w:rsid w:val="008B1639"/>
    <w:rsid w:val="008B430F"/>
    <w:rsid w:val="008C2509"/>
    <w:rsid w:val="008C61E2"/>
    <w:rsid w:val="008D2E34"/>
    <w:rsid w:val="008D32F4"/>
    <w:rsid w:val="008D5759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3271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0748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A6C64"/>
    <w:rsid w:val="009B2E31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079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24D5B"/>
    <w:rsid w:val="00A30EB2"/>
    <w:rsid w:val="00A3151A"/>
    <w:rsid w:val="00A32EA0"/>
    <w:rsid w:val="00A37A71"/>
    <w:rsid w:val="00A42512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5E54"/>
    <w:rsid w:val="00A66E37"/>
    <w:rsid w:val="00A67B21"/>
    <w:rsid w:val="00A703E5"/>
    <w:rsid w:val="00A705E3"/>
    <w:rsid w:val="00A70752"/>
    <w:rsid w:val="00A72AE5"/>
    <w:rsid w:val="00A74F21"/>
    <w:rsid w:val="00A834EC"/>
    <w:rsid w:val="00A84595"/>
    <w:rsid w:val="00A960F2"/>
    <w:rsid w:val="00A96805"/>
    <w:rsid w:val="00A9744A"/>
    <w:rsid w:val="00AA23B4"/>
    <w:rsid w:val="00AA332B"/>
    <w:rsid w:val="00AA4731"/>
    <w:rsid w:val="00AA5EFE"/>
    <w:rsid w:val="00AA61E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462A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5C83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634A1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460A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14A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32F0"/>
    <w:rsid w:val="00CC6D43"/>
    <w:rsid w:val="00CC7395"/>
    <w:rsid w:val="00CC7910"/>
    <w:rsid w:val="00CD1681"/>
    <w:rsid w:val="00CD3271"/>
    <w:rsid w:val="00CD6E0D"/>
    <w:rsid w:val="00CE1488"/>
    <w:rsid w:val="00CE2449"/>
    <w:rsid w:val="00CE7283"/>
    <w:rsid w:val="00CF02B3"/>
    <w:rsid w:val="00CF2BA0"/>
    <w:rsid w:val="00CF4A55"/>
    <w:rsid w:val="00D05388"/>
    <w:rsid w:val="00D06F68"/>
    <w:rsid w:val="00D07FD6"/>
    <w:rsid w:val="00D1580F"/>
    <w:rsid w:val="00D2797D"/>
    <w:rsid w:val="00D31BB4"/>
    <w:rsid w:val="00D323F5"/>
    <w:rsid w:val="00D32491"/>
    <w:rsid w:val="00D34B65"/>
    <w:rsid w:val="00D376D6"/>
    <w:rsid w:val="00D416AF"/>
    <w:rsid w:val="00D42BA9"/>
    <w:rsid w:val="00D4645C"/>
    <w:rsid w:val="00D50BFF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676C4"/>
    <w:rsid w:val="00D7090E"/>
    <w:rsid w:val="00D71801"/>
    <w:rsid w:val="00D729BE"/>
    <w:rsid w:val="00D73F4F"/>
    <w:rsid w:val="00D7651A"/>
    <w:rsid w:val="00D8799F"/>
    <w:rsid w:val="00D9079B"/>
    <w:rsid w:val="00D91D78"/>
    <w:rsid w:val="00D93936"/>
    <w:rsid w:val="00D9603E"/>
    <w:rsid w:val="00D974BE"/>
    <w:rsid w:val="00DA296F"/>
    <w:rsid w:val="00DA481A"/>
    <w:rsid w:val="00DA6CE4"/>
    <w:rsid w:val="00DA7297"/>
    <w:rsid w:val="00DA76DB"/>
    <w:rsid w:val="00DB10AA"/>
    <w:rsid w:val="00DB36BE"/>
    <w:rsid w:val="00DB51E0"/>
    <w:rsid w:val="00DB7C0E"/>
    <w:rsid w:val="00DC0AB6"/>
    <w:rsid w:val="00DC1357"/>
    <w:rsid w:val="00DC7C34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DF7125"/>
    <w:rsid w:val="00E02673"/>
    <w:rsid w:val="00E05D4A"/>
    <w:rsid w:val="00E10EDA"/>
    <w:rsid w:val="00E11BD4"/>
    <w:rsid w:val="00E20964"/>
    <w:rsid w:val="00E216DE"/>
    <w:rsid w:val="00E23E60"/>
    <w:rsid w:val="00E24BAB"/>
    <w:rsid w:val="00E305A6"/>
    <w:rsid w:val="00E30813"/>
    <w:rsid w:val="00E4427D"/>
    <w:rsid w:val="00E458A1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7465B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5DC"/>
    <w:rsid w:val="00EB47EA"/>
    <w:rsid w:val="00EB60FA"/>
    <w:rsid w:val="00EB7A77"/>
    <w:rsid w:val="00EC32C7"/>
    <w:rsid w:val="00EC3F79"/>
    <w:rsid w:val="00EC7289"/>
    <w:rsid w:val="00ED300E"/>
    <w:rsid w:val="00ED7927"/>
    <w:rsid w:val="00EE0852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1E8B"/>
    <w:rsid w:val="00F1263D"/>
    <w:rsid w:val="00F13984"/>
    <w:rsid w:val="00F14BAA"/>
    <w:rsid w:val="00F156BA"/>
    <w:rsid w:val="00F16EE6"/>
    <w:rsid w:val="00F2101A"/>
    <w:rsid w:val="00F24283"/>
    <w:rsid w:val="00F346ED"/>
    <w:rsid w:val="00F41CD7"/>
    <w:rsid w:val="00F45963"/>
    <w:rsid w:val="00F4680A"/>
    <w:rsid w:val="00F53F7A"/>
    <w:rsid w:val="00F5454C"/>
    <w:rsid w:val="00F554A8"/>
    <w:rsid w:val="00F55B23"/>
    <w:rsid w:val="00F60225"/>
    <w:rsid w:val="00F61527"/>
    <w:rsid w:val="00F61D4C"/>
    <w:rsid w:val="00F6260E"/>
    <w:rsid w:val="00F62E4D"/>
    <w:rsid w:val="00F640F9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2709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3686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DC1A8-38B6-4F1D-8D9C-C6481A323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2016</TotalTime>
  <Pages>1</Pages>
  <Words>248</Words>
  <Characters>1416</Characters>
  <Application>Microsoft Office Word</Application>
  <DocSecurity>0</DocSecurity>
  <Lines>11</Lines>
  <Paragraphs>3</Paragraphs>
  <ScaleCrop>false</ScaleCrop>
  <Company>datathink</Company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176</cp:revision>
  <cp:lastPrinted>2017-03-27T08:45:00Z</cp:lastPrinted>
  <dcterms:created xsi:type="dcterms:W3CDTF">2018-03-05T03:58:00Z</dcterms:created>
  <dcterms:modified xsi:type="dcterms:W3CDTF">2018-04-04T06:46:00Z</dcterms:modified>
</cp:coreProperties>
</file>